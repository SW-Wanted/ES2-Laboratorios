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0C21" w14:textId="77777777" w:rsidR="00397F18" w:rsidRDefault="003C5ED9">
      <w:pPr>
        <w:jc w:val="center"/>
      </w:pPr>
      <w:r>
        <w:rPr>
          <w:noProof/>
        </w:rPr>
        <w:drawing>
          <wp:inline distT="0" distB="0" distL="0" distR="0" wp14:anchorId="2B5F811C" wp14:editId="09E8D0F6">
            <wp:extent cx="1362075" cy="561975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931A4" w14:textId="77777777" w:rsidR="00397F18" w:rsidRDefault="003C5ED9">
      <w:pPr>
        <w:jc w:val="center"/>
      </w:pPr>
      <w:r>
        <w:t>INSTITUTO SUPERIOR POLITÉCNICO DE TECNOLOGIAS E CIÊNCIAS</w:t>
      </w:r>
    </w:p>
    <w:p w14:paraId="4A5250BF" w14:textId="77777777" w:rsidR="00397F18" w:rsidRDefault="003C5ED9">
      <w:pPr>
        <w:jc w:val="center"/>
      </w:pPr>
      <w:r>
        <w:t>DEPARTAMENTO DE ENGENHARIAS E TECNOLOGIAS</w:t>
      </w:r>
    </w:p>
    <w:p w14:paraId="52F08614" w14:textId="77777777" w:rsidR="00397F18" w:rsidRDefault="003C5ED9">
      <w:pPr>
        <w:jc w:val="center"/>
      </w:pPr>
      <w:r>
        <w:t>CURSO DE ENGENHARIA INFORMÁTICA</w:t>
      </w:r>
    </w:p>
    <w:p w14:paraId="70548D2C" w14:textId="77777777" w:rsidR="00397F18" w:rsidRDefault="00397F18">
      <w:pPr>
        <w:jc w:val="center"/>
      </w:pPr>
    </w:p>
    <w:p w14:paraId="76B8BE01" w14:textId="2043F2F1" w:rsidR="00397F18" w:rsidRPr="00B0129B" w:rsidRDefault="00E650E0" w:rsidP="00E650E0">
      <w:pPr>
        <w:pStyle w:val="Subtitle"/>
        <w:rPr>
          <w:i w:val="0"/>
          <w:iCs/>
        </w:rPr>
      </w:pPr>
      <w:r w:rsidRPr="00B0129B">
        <w:rPr>
          <w:i w:val="0"/>
          <w:iCs/>
        </w:rPr>
        <w:t xml:space="preserve">Engenharia de Software </w:t>
      </w:r>
      <w:r w:rsidR="00FD1ED2">
        <w:rPr>
          <w:i w:val="0"/>
          <w:iCs/>
        </w:rPr>
        <w:t>2</w:t>
      </w:r>
    </w:p>
    <w:p w14:paraId="285E114B" w14:textId="77777777" w:rsidR="000E6EEF" w:rsidRDefault="000E6EEF" w:rsidP="000E6EEF">
      <w:pPr>
        <w:jc w:val="center"/>
      </w:pPr>
    </w:p>
    <w:p w14:paraId="3BCA377F" w14:textId="6707FADD" w:rsidR="000E6EEF" w:rsidRPr="00B0129B" w:rsidRDefault="000E6EEF" w:rsidP="000E6EEF">
      <w:pPr>
        <w:jc w:val="center"/>
        <w:rPr>
          <w:color w:val="262626" w:themeColor="text1" w:themeTint="D9"/>
        </w:rPr>
      </w:pPr>
      <w:r w:rsidRPr="00B0129B">
        <w:rPr>
          <w:color w:val="262626" w:themeColor="text1" w:themeTint="D9"/>
        </w:rPr>
        <w:t>EIN</w:t>
      </w:r>
      <w:r w:rsidR="00FD1ED2">
        <w:rPr>
          <w:color w:val="262626" w:themeColor="text1" w:themeTint="D9"/>
        </w:rPr>
        <w:t>6</w:t>
      </w:r>
      <w:r w:rsidRPr="00B0129B">
        <w:rPr>
          <w:color w:val="262626" w:themeColor="text1" w:themeTint="D9"/>
        </w:rPr>
        <w:t>_M3 - 2025/2026</w:t>
      </w:r>
    </w:p>
    <w:p w14:paraId="57BFE764" w14:textId="77777777" w:rsidR="000E6EEF" w:rsidRPr="00B0129B" w:rsidRDefault="000E6EEF" w:rsidP="000E6EEF">
      <w:pPr>
        <w:jc w:val="center"/>
        <w:rPr>
          <w:color w:val="000000" w:themeColor="text1"/>
        </w:rPr>
      </w:pPr>
    </w:p>
    <w:p w14:paraId="781CC283" w14:textId="77777777" w:rsidR="00397F18" w:rsidRDefault="00E650E0">
      <w:pPr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53346" wp14:editId="33ACF054">
                <wp:extent cx="5727066" cy="6350"/>
                <wp:effectExtent l="0" t="0" r="0" b="0"/>
                <wp:docPr id="7322" name="Group 7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6" cy="6350"/>
                          <a:chOff x="0" y="0"/>
                          <a:chExt cx="5727066" cy="6350"/>
                        </a:xfrm>
                      </wpg:grpSpPr>
                      <wps:wsp>
                        <wps:cNvPr id="9370" name="Shape 9370"/>
                        <wps:cNvSpPr/>
                        <wps:spPr>
                          <a:xfrm>
                            <a:off x="0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32614" id="Group 7322" o:spid="_x0000_s1026" style="width:450.95pt;height:.5pt;mso-position-horizontal-relative:char;mso-position-vertical-relative:line" coordsize="572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">
                <v:shape id="Shape 9370" o:spid="_x0000_s1027" style="position:absolute;width:57270;height:91;visibility:visible;mso-wrap-style:square;v-text-anchor:top" coordsize="5727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" path="m,l5727066,r,9144l,9144,,e" fillcolor="black" stroked="f" strokeweight="0">
                  <v:stroke miterlimit="83231f" joinstyle="miter"/>
                  <v:path arrowok="t" textboxrect="0,0,5727066,9144"/>
                </v:shape>
                <w10:anchorlock/>
              </v:group>
            </w:pict>
          </mc:Fallback>
        </mc:AlternateContent>
      </w:r>
    </w:p>
    <w:p w14:paraId="025F1DF8" w14:textId="5966A9C4" w:rsidR="00397F18" w:rsidRPr="004850E2" w:rsidRDefault="00000000">
      <w:pPr>
        <w:pStyle w:val="Title"/>
        <w:rPr>
          <w:rFonts w:ascii="Century Gothic" w:hAnsi="Century Gothic"/>
          <w:b w:val="0"/>
          <w:bCs/>
          <w:sz w:val="32"/>
          <w:szCs w:val="32"/>
        </w:rPr>
      </w:pPr>
      <w:sdt>
        <w:sdtPr>
          <w:rPr>
            <w:rFonts w:ascii="Century Gothic" w:hAnsi="Century Gothic"/>
            <w:b w:val="0"/>
            <w:bCs/>
            <w:sz w:val="32"/>
            <w:szCs w:val="32"/>
          </w:rPr>
          <w:alias w:val="Title"/>
          <w:tag w:val=""/>
          <w:id w:val="-1439521138"/>
          <w:placeholder>
            <w:docPart w:val="ECAC811D622F44319AC8CF138FC8A5F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C1C9D">
            <w:rPr>
              <w:rFonts w:ascii="Century Gothic" w:hAnsi="Century Gothic"/>
              <w:b w:val="0"/>
              <w:bCs/>
              <w:sz w:val="32"/>
              <w:szCs w:val="32"/>
            </w:rPr>
            <w:t>Laborat</w:t>
          </w:r>
          <w:r w:rsidR="00FD1ED2">
            <w:rPr>
              <w:rFonts w:ascii="Century Gothic" w:hAnsi="Century Gothic"/>
              <w:b w:val="0"/>
              <w:bCs/>
              <w:sz w:val="32"/>
              <w:szCs w:val="32"/>
            </w:rPr>
            <w:t>ór</w:t>
          </w:r>
          <w:r w:rsidR="00EC1C9D">
            <w:rPr>
              <w:rFonts w:ascii="Century Gothic" w:hAnsi="Century Gothic"/>
              <w:b w:val="0"/>
              <w:bCs/>
              <w:sz w:val="32"/>
              <w:szCs w:val="32"/>
            </w:rPr>
            <w:t>io #0</w:t>
          </w:r>
          <w:r w:rsidR="00FD1ED2">
            <w:rPr>
              <w:rFonts w:ascii="Century Gothic" w:hAnsi="Century Gothic"/>
              <w:b w:val="0"/>
              <w:bCs/>
              <w:sz w:val="32"/>
              <w:szCs w:val="32"/>
            </w:rPr>
            <w:t>3</w:t>
          </w:r>
        </w:sdtContent>
      </w:sdt>
    </w:p>
    <w:p w14:paraId="160D68AC" w14:textId="77777777" w:rsidR="00397F18" w:rsidRDefault="00E650E0">
      <w:pPr>
        <w:tabs>
          <w:tab w:val="center" w:pos="4535"/>
        </w:tabs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8C8F93" wp14:editId="076CB1B4">
                <wp:extent cx="5727066" cy="63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6" cy="6350"/>
                          <a:chOff x="0" y="0"/>
                          <a:chExt cx="5727066" cy="6350"/>
                        </a:xfrm>
                      </wpg:grpSpPr>
                      <wps:wsp>
                        <wps:cNvPr id="15" name="Shape 9370"/>
                        <wps:cNvSpPr/>
                        <wps:spPr>
                          <a:xfrm>
                            <a:off x="0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3AA8B" id="Group 14" o:spid="_x0000_s1026" style="width:450.95pt;height:.5pt;mso-position-horizontal-relative:char;mso-position-vertical-relative:line" coordsize="572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">
                <v:shape id="Shape 9370" o:spid="_x0000_s1027" style="position:absolute;width:57270;height:91;visibility:visible;mso-wrap-style:square;v-text-anchor:top" coordsize="5727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" path="m,l5727066,r,9144l,9144,,e" fillcolor="black" stroked="f" strokeweight="0">
                  <v:stroke miterlimit="83231f" joinstyle="miter"/>
                  <v:path arrowok="t" textboxrect="0,0,5727066,9144"/>
                </v:shape>
                <w10:anchorlock/>
              </v:group>
            </w:pict>
          </mc:Fallback>
        </mc:AlternateContent>
      </w:r>
    </w:p>
    <w:p w14:paraId="1B753D18" w14:textId="77777777" w:rsidR="00A5375B" w:rsidRDefault="00A5375B" w:rsidP="00A5375B">
      <w:pPr>
        <w:jc w:val="center"/>
      </w:pPr>
    </w:p>
    <w:p w14:paraId="7BB58B72" w14:textId="77777777" w:rsidR="00A5375B" w:rsidRDefault="00A5375B" w:rsidP="00A5375B">
      <w:pPr>
        <w:jc w:val="center"/>
      </w:pPr>
    </w:p>
    <w:p w14:paraId="48D254BC" w14:textId="61068E5B" w:rsidR="00E650E0" w:rsidRPr="00A5375B" w:rsidRDefault="00FD1ED2" w:rsidP="00FD1ED2">
      <w:pPr>
        <w:spacing w:line="360" w:lineRule="auto"/>
        <w:jc w:val="center"/>
        <w:rPr>
          <w:color w:val="000000" w:themeColor="text1"/>
        </w:rPr>
      </w:pPr>
      <w:r>
        <w:rPr>
          <w:b/>
          <w:bCs/>
        </w:rPr>
        <w:t>AUTOR</w:t>
      </w:r>
    </w:p>
    <w:p w14:paraId="709C8599" w14:textId="701829A5" w:rsidR="00E650E0" w:rsidRPr="00A5375B" w:rsidRDefault="00000000" w:rsidP="00FD1ED2">
      <w:pPr>
        <w:jc w:val="center"/>
        <w:rPr>
          <w:color w:val="000000" w:themeColor="text1"/>
        </w:rPr>
      </w:pPr>
      <w:hyperlink r:id="rId9">
        <w:r w:rsidR="00B0129B" w:rsidRPr="00A5375B">
          <w:rPr>
            <w:color w:val="000000" w:themeColor="text1"/>
          </w:rPr>
          <w:t xml:space="preserve">Emanuel Carneiro </w:t>
        </w:r>
        <w:r w:rsidR="00B0129B">
          <w:rPr>
            <w:color w:val="000000" w:themeColor="text1"/>
          </w:rPr>
          <w:t>d</w:t>
        </w:r>
        <w:r w:rsidR="00B0129B" w:rsidRPr="00A5375B">
          <w:rPr>
            <w:color w:val="000000" w:themeColor="text1"/>
          </w:rPr>
          <w:t>os Santos</w:t>
        </w:r>
      </w:hyperlink>
      <w:r w:rsidR="00FD1ED2" w:rsidRPr="00A5375B">
        <w:rPr>
          <w:color w:val="000000" w:themeColor="text1"/>
        </w:rPr>
        <w:t xml:space="preserve"> </w:t>
      </w:r>
    </w:p>
    <w:p w14:paraId="3FBE2F93" w14:textId="77777777" w:rsidR="000E6EEF" w:rsidRDefault="000E6EEF" w:rsidP="00E650E0">
      <w:pPr>
        <w:spacing w:after="0"/>
        <w:jc w:val="center"/>
      </w:pPr>
    </w:p>
    <w:p w14:paraId="7E33F0F1" w14:textId="77777777" w:rsidR="00A5375B" w:rsidRDefault="00A5375B" w:rsidP="00E650E0">
      <w:pPr>
        <w:spacing w:after="0"/>
        <w:jc w:val="center"/>
      </w:pPr>
    </w:p>
    <w:p w14:paraId="29AF45E3" w14:textId="77777777" w:rsidR="00A5375B" w:rsidRDefault="00A5375B" w:rsidP="00E650E0">
      <w:pPr>
        <w:spacing w:after="0"/>
        <w:jc w:val="center"/>
      </w:pPr>
    </w:p>
    <w:p w14:paraId="4418E484" w14:textId="77777777" w:rsidR="00A5375B" w:rsidRDefault="00A5375B" w:rsidP="00E650E0">
      <w:pPr>
        <w:spacing w:after="0"/>
        <w:jc w:val="center"/>
      </w:pPr>
    </w:p>
    <w:p w14:paraId="0A0367A2" w14:textId="77777777" w:rsidR="00A5375B" w:rsidRDefault="00A5375B" w:rsidP="00E650E0">
      <w:pPr>
        <w:spacing w:after="0"/>
        <w:jc w:val="center"/>
      </w:pPr>
    </w:p>
    <w:p w14:paraId="3FAB76DC" w14:textId="77777777" w:rsidR="00A5375B" w:rsidRPr="00F816CB" w:rsidRDefault="00A5375B" w:rsidP="00A5375B">
      <w:pPr>
        <w:spacing w:after="0" w:line="360" w:lineRule="auto"/>
        <w:jc w:val="center"/>
        <w:rPr>
          <w:b/>
          <w:bCs/>
        </w:rPr>
      </w:pPr>
      <w:r w:rsidRPr="00F816CB">
        <w:rPr>
          <w:b/>
          <w:bCs/>
        </w:rPr>
        <w:t>DOCENTE</w:t>
      </w:r>
    </w:p>
    <w:p w14:paraId="2FFBBAED" w14:textId="77777777" w:rsidR="002461E5" w:rsidRDefault="00000000" w:rsidP="002B01C7">
      <w:pPr>
        <w:spacing w:after="0"/>
        <w:jc w:val="center"/>
        <w:rPr>
          <w:color w:val="000000" w:themeColor="text1"/>
        </w:rPr>
      </w:pPr>
      <w:hyperlink r:id="rId10" w:history="1">
        <w:r w:rsidR="00B0129B" w:rsidRPr="00A5375B">
          <w:rPr>
            <w:rStyle w:val="Hyperlink"/>
            <w:color w:val="000000" w:themeColor="text1"/>
            <w:u w:val="none"/>
          </w:rPr>
          <w:t>Judson Quissanga Coge Paiva</w:t>
        </w:r>
      </w:hyperlink>
    </w:p>
    <w:p w14:paraId="673EEA3D" w14:textId="77777777" w:rsidR="002B01C7" w:rsidRPr="00A5375B" w:rsidRDefault="002B01C7" w:rsidP="002B01C7">
      <w:pPr>
        <w:spacing w:after="0"/>
        <w:jc w:val="center"/>
        <w:rPr>
          <w:color w:val="000000" w:themeColor="text1"/>
        </w:rPr>
      </w:pPr>
    </w:p>
    <w:p w14:paraId="73AD25AF" w14:textId="77777777" w:rsidR="00397F18" w:rsidRDefault="00397F18"/>
    <w:p w14:paraId="548BB09F" w14:textId="77777777" w:rsidR="00A5375B" w:rsidRDefault="00A5375B" w:rsidP="00A5375B">
      <w:pPr>
        <w:spacing w:line="259" w:lineRule="auto"/>
        <w:jc w:val="left"/>
        <w:sectPr w:rsidR="00A5375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1418" w:bottom="851" w:left="1418" w:header="709" w:footer="709" w:gutter="0"/>
          <w:pgNumType w:start="1"/>
          <w:cols w:space="720"/>
        </w:sectPr>
      </w:pPr>
    </w:p>
    <w:p w14:paraId="0E039BF5" w14:textId="77777777" w:rsidR="00397F18" w:rsidRPr="00EA0284" w:rsidRDefault="003C5ED9" w:rsidP="00EA0284">
      <w:pPr>
        <w:pStyle w:val="Heading1Unstyled"/>
      </w:pPr>
      <w:bookmarkStart w:id="0" w:name="_abkoyj9d7p07" w:colFirst="0" w:colLast="0"/>
      <w:bookmarkStart w:id="1" w:name="_Toc213539662"/>
      <w:bookmarkStart w:id="2" w:name="_Toc213539711"/>
      <w:bookmarkStart w:id="3" w:name="_Toc213539986"/>
      <w:bookmarkStart w:id="4" w:name="_Toc213540119"/>
      <w:bookmarkStart w:id="5" w:name="_Toc213543153"/>
      <w:bookmarkStart w:id="6" w:name="_Toc213609784"/>
      <w:bookmarkEnd w:id="0"/>
      <w:r w:rsidRPr="00EA0284">
        <w:lastRenderedPageBreak/>
        <w:t>RESUMO</w:t>
      </w:r>
      <w:bookmarkEnd w:id="1"/>
      <w:bookmarkEnd w:id="2"/>
      <w:bookmarkEnd w:id="3"/>
      <w:bookmarkEnd w:id="4"/>
      <w:bookmarkEnd w:id="5"/>
      <w:bookmarkEnd w:id="6"/>
    </w:p>
    <w:p w14:paraId="3B82B177" w14:textId="77777777" w:rsidR="00B010A9" w:rsidRDefault="00B010A9"/>
    <w:p w14:paraId="1FDEE332" w14:textId="77777777" w:rsidR="0022604C" w:rsidRPr="00FD1ED2" w:rsidRDefault="003C5ED9" w:rsidP="0022604C">
      <w:pPr>
        <w:rPr>
          <w:lang w:val="pt-BR"/>
        </w:rPr>
      </w:pPr>
      <w:r w:rsidRPr="00FD1ED2">
        <w:rPr>
          <w:b/>
          <w:lang w:val="pt-BR"/>
        </w:rPr>
        <w:t>Palavra</w:t>
      </w:r>
      <w:r w:rsidR="00067792" w:rsidRPr="00FD1ED2">
        <w:rPr>
          <w:b/>
          <w:lang w:val="pt-BR"/>
        </w:rPr>
        <w:t>s</w:t>
      </w:r>
      <w:r w:rsidRPr="00FD1ED2">
        <w:rPr>
          <w:b/>
          <w:lang w:val="pt-BR"/>
        </w:rPr>
        <w:t>-chave</w:t>
      </w:r>
      <w:r w:rsidRPr="00FD1ED2">
        <w:rPr>
          <w:lang w:val="pt-BR"/>
        </w:rPr>
        <w:t xml:space="preserve">: </w:t>
      </w:r>
      <w:r w:rsidR="00B010A9" w:rsidRPr="00FD1ED2">
        <w:rPr>
          <w:lang w:val="pt-BR"/>
        </w:rPr>
        <w:t>keyword1, keyword2 and keyword3</w:t>
      </w:r>
    </w:p>
    <w:p w14:paraId="44BEBB26" w14:textId="77777777" w:rsidR="00397F18" w:rsidRPr="00FD1ED2" w:rsidRDefault="003C5ED9" w:rsidP="0022604C">
      <w:pPr>
        <w:rPr>
          <w:lang w:val="pt-BR"/>
        </w:rPr>
      </w:pPr>
      <w:r w:rsidRPr="00FD1ED2">
        <w:rPr>
          <w:lang w:val="pt-BR"/>
        </w:rPr>
        <w:br w:type="page"/>
      </w:r>
    </w:p>
    <w:p w14:paraId="641E6D4E" w14:textId="77777777" w:rsidR="00B54BE0" w:rsidRDefault="003C5ED9" w:rsidP="00EA0284">
      <w:pPr>
        <w:pStyle w:val="Heading1Unstyled"/>
      </w:pPr>
      <w:bookmarkStart w:id="7" w:name="_6oa1eswzkq4d" w:colFirst="0" w:colLast="0"/>
      <w:bookmarkStart w:id="8" w:name="_Toc213539663"/>
      <w:bookmarkStart w:id="9" w:name="_Toc213539712"/>
      <w:bookmarkStart w:id="10" w:name="_Toc213539987"/>
      <w:bookmarkStart w:id="11" w:name="_Toc213540120"/>
      <w:bookmarkStart w:id="12" w:name="_Toc213543154"/>
      <w:bookmarkStart w:id="13" w:name="_Toc213609785"/>
      <w:bookmarkEnd w:id="7"/>
      <w:r w:rsidRPr="00B54BE0">
        <w:t>LISTA</w:t>
      </w:r>
      <w:r>
        <w:t xml:space="preserve"> DE FIGURAS</w:t>
      </w:r>
      <w:bookmarkEnd w:id="8"/>
      <w:bookmarkEnd w:id="9"/>
      <w:bookmarkEnd w:id="10"/>
      <w:bookmarkEnd w:id="11"/>
      <w:bookmarkEnd w:id="12"/>
      <w:bookmarkEnd w:id="13"/>
    </w:p>
    <w:p w14:paraId="7E5434A1" w14:textId="77777777" w:rsidR="0022604C" w:rsidRDefault="002C5C77" w:rsidP="00B54BE0">
      <w:pPr>
        <w:rPr>
          <w:b/>
          <w:bCs/>
          <w:noProof/>
          <w:sz w:val="22"/>
          <w:szCs w:val="22"/>
          <w:lang w:val="pt-BR"/>
        </w:rPr>
      </w:pPr>
      <w:r w:rsidRPr="00290B2F">
        <w:rPr>
          <w:sz w:val="22"/>
          <w:szCs w:val="22"/>
        </w:rPr>
        <w:fldChar w:fldCharType="begin"/>
      </w:r>
      <w:r w:rsidRPr="00290B2F">
        <w:rPr>
          <w:sz w:val="22"/>
          <w:szCs w:val="22"/>
        </w:rPr>
        <w:instrText xml:space="preserve"> TOC \h \z \c "Figura" </w:instrText>
      </w:r>
      <w:r w:rsidRPr="00290B2F">
        <w:rPr>
          <w:sz w:val="22"/>
          <w:szCs w:val="22"/>
        </w:rPr>
        <w:fldChar w:fldCharType="separate"/>
      </w:r>
      <w:r w:rsidR="00B010A9" w:rsidRPr="00B010A9">
        <w:rPr>
          <w:b/>
          <w:bCs/>
          <w:noProof/>
          <w:sz w:val="22"/>
          <w:szCs w:val="22"/>
          <w:lang w:val="pt-BR"/>
        </w:rPr>
        <w:t>No table of figures entries found</w:t>
      </w:r>
    </w:p>
    <w:p w14:paraId="7F7408E2" w14:textId="77777777" w:rsidR="0022604C" w:rsidRDefault="0022604C" w:rsidP="00B54BE0">
      <w:pPr>
        <w:rPr>
          <w:b/>
          <w:bCs/>
          <w:noProof/>
          <w:sz w:val="22"/>
          <w:szCs w:val="22"/>
          <w:lang w:val="pt-BR"/>
        </w:rPr>
      </w:pPr>
    </w:p>
    <w:p w14:paraId="2185C4CF" w14:textId="77777777" w:rsidR="00B54BE0" w:rsidRPr="00290B2F" w:rsidRDefault="00B010A9" w:rsidP="00B54BE0">
      <w:pPr>
        <w:rPr>
          <w:sz w:val="22"/>
          <w:szCs w:val="22"/>
        </w:rPr>
        <w:sectPr w:rsidR="00B54BE0" w:rsidRPr="00290B2F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134" w:right="1418" w:bottom="851" w:left="1418" w:header="709" w:footer="709" w:gutter="0"/>
          <w:cols w:space="720"/>
        </w:sectPr>
      </w:pPr>
      <w:r w:rsidRPr="00B010A9">
        <w:rPr>
          <w:b/>
          <w:bCs/>
          <w:noProof/>
          <w:sz w:val="22"/>
          <w:szCs w:val="22"/>
          <w:lang w:val="pt-BR"/>
        </w:rPr>
        <w:t>.</w:t>
      </w:r>
      <w:r w:rsidR="002C5C77" w:rsidRPr="00290B2F">
        <w:rPr>
          <w:sz w:val="22"/>
          <w:szCs w:val="22"/>
        </w:rPr>
        <w:fldChar w:fldCharType="end"/>
      </w:r>
    </w:p>
    <w:p w14:paraId="23DBF2AC" w14:textId="77777777" w:rsidR="00397F18" w:rsidRPr="00BB121E" w:rsidRDefault="00BB121E" w:rsidP="00BB121E">
      <w:pPr>
        <w:pStyle w:val="Heading1Unstyled"/>
      </w:pPr>
      <w:r w:rsidRPr="00BB121E">
        <w:t>SUMÁRIO</w:t>
      </w:r>
    </w:p>
    <w:p w14:paraId="52B2D823" w14:textId="69B92D1A" w:rsidR="0012655F" w:rsidRDefault="00BB121E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AO"/>
          <w14:ligatures w14:val="standardContextual"/>
        </w:rPr>
      </w:pPr>
      <w:r>
        <w:rPr>
          <w:lang w:val="pt-AO"/>
        </w:rPr>
        <w:fldChar w:fldCharType="begin"/>
      </w:r>
      <w:r>
        <w:rPr>
          <w:lang w:val="pt-AO"/>
        </w:rPr>
        <w:instrText xml:space="preserve"> TOC \o "2-3" \h \z \t "Heading 1;1" </w:instrText>
      </w:r>
      <w:r>
        <w:rPr>
          <w:lang w:val="pt-AO"/>
        </w:rPr>
        <w:fldChar w:fldCharType="separate"/>
      </w:r>
      <w:hyperlink w:anchor="_Toc228454448" w:history="1">
        <w:r w:rsidR="0012655F" w:rsidRPr="00FD611A">
          <w:rPr>
            <w:rStyle w:val="Hyperlink"/>
            <w:noProof/>
          </w:rPr>
          <w:t>INTRODUÇÃO</w:t>
        </w:r>
        <w:r w:rsidR="0012655F">
          <w:rPr>
            <w:noProof/>
            <w:webHidden/>
          </w:rPr>
          <w:tab/>
        </w:r>
        <w:r w:rsidR="0012655F">
          <w:rPr>
            <w:noProof/>
            <w:webHidden/>
          </w:rPr>
          <w:fldChar w:fldCharType="begin"/>
        </w:r>
        <w:r w:rsidR="0012655F">
          <w:rPr>
            <w:noProof/>
            <w:webHidden/>
          </w:rPr>
          <w:instrText xml:space="preserve"> PAGEREF _Toc228454448 \h </w:instrText>
        </w:r>
        <w:r w:rsidR="0012655F">
          <w:rPr>
            <w:noProof/>
            <w:webHidden/>
          </w:rPr>
        </w:r>
        <w:r w:rsidR="0012655F">
          <w:rPr>
            <w:noProof/>
            <w:webHidden/>
          </w:rPr>
          <w:fldChar w:fldCharType="separate"/>
        </w:r>
        <w:r w:rsidR="0012655F">
          <w:rPr>
            <w:noProof/>
            <w:webHidden/>
          </w:rPr>
          <w:t>1</w:t>
        </w:r>
        <w:r w:rsidR="0012655F">
          <w:rPr>
            <w:noProof/>
            <w:webHidden/>
          </w:rPr>
          <w:fldChar w:fldCharType="end"/>
        </w:r>
      </w:hyperlink>
    </w:p>
    <w:p w14:paraId="321A89D0" w14:textId="5A215CB8" w:rsidR="0012655F" w:rsidRDefault="0012655F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AO"/>
          <w14:ligatures w14:val="standardContextual"/>
        </w:rPr>
      </w:pPr>
      <w:hyperlink w:anchor="_Toc228454449" w:history="1">
        <w:r w:rsidRPr="00FD611A">
          <w:rPr>
            <w:rStyle w:val="Hyperlink"/>
            <w:noProof/>
          </w:rPr>
          <w:t>OBJECTIVOS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25B4E6" w14:textId="1D203193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0" w:history="1">
        <w:r w:rsidRPr="00FD611A">
          <w:rPr>
            <w:rStyle w:val="Hyperlink"/>
            <w:noProof/>
          </w:rPr>
          <w:t>Objectivo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99A835" w14:textId="469C0E5A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1" w:history="1">
        <w:r w:rsidRPr="00FD611A">
          <w:rPr>
            <w:rStyle w:val="Hyperlink"/>
            <w:noProof/>
          </w:rPr>
          <w:t>Objectivos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D6CC20" w14:textId="537B6F49" w:rsidR="0012655F" w:rsidRDefault="0012655F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AO"/>
          <w14:ligatures w14:val="standardContextual"/>
        </w:rPr>
      </w:pPr>
      <w:hyperlink w:anchor="_Toc228454452" w:history="1">
        <w:r w:rsidRPr="00FD611A">
          <w:rPr>
            <w:rStyle w:val="Hyperlink"/>
            <w:noProof/>
          </w:rPr>
          <w:t>FASES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61BD6C" w14:textId="207F1FA0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3" w:history="1">
        <w:r w:rsidRPr="00FD611A">
          <w:rPr>
            <w:rStyle w:val="Hyperlink"/>
            <w:noProof/>
          </w:rPr>
          <w:t>FASE 1 — Configurar a Identidade no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AC8AE3" w14:textId="68A61C22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4" w:history="1">
        <w:r w:rsidRPr="00FD611A">
          <w:rPr>
            <w:rStyle w:val="Hyperlink"/>
            <w:noProof/>
          </w:rPr>
          <w:t>FASE 2 — Configurar Chave SSH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58F837" w14:textId="630A1706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5" w:history="1">
        <w:r w:rsidRPr="00FD611A">
          <w:rPr>
            <w:rStyle w:val="Hyperlink"/>
            <w:noProof/>
          </w:rPr>
          <w:t>FASE 3 — Salvar o Primeiro Projecto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370FFA" w14:textId="0A00DB21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6" w:history="1">
        <w:r w:rsidRPr="00FD611A">
          <w:rPr>
            <w:rStyle w:val="Hyperlink"/>
            <w:noProof/>
          </w:rPr>
          <w:t>FASE 4 — Salvar um Novo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6CB3ED" w14:textId="373523D1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7" w:history="1">
        <w:r w:rsidRPr="00FD611A">
          <w:rPr>
            <w:rStyle w:val="Hyperlink"/>
            <w:noProof/>
          </w:rPr>
          <w:t>FASE 5 — Git Status &amp; Git Log - Inspeccionar o Projecto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3F573A" w14:textId="2B584815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8" w:history="1">
        <w:r w:rsidRPr="00FD611A">
          <w:rPr>
            <w:rStyle w:val="Hyperlink"/>
            <w:noProof/>
            <w:lang w:val="en-US"/>
          </w:rPr>
          <w:t>FASE 6 — Git Stage, Unstage &amp; Git Diff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021487" w14:textId="069325AF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59" w:history="1">
        <w:r w:rsidRPr="00FD611A">
          <w:rPr>
            <w:rStyle w:val="Hyperlink"/>
            <w:noProof/>
          </w:rPr>
          <w:t>FASE 7 — Git Checkout - Navegar no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DA4B51" w14:textId="0D023272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60" w:history="1">
        <w:r w:rsidRPr="00FD611A">
          <w:rPr>
            <w:rStyle w:val="Hyperlink"/>
            <w:noProof/>
          </w:rPr>
          <w:t>FASE 8 — Ficheiro .gitignore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885F2F" w14:textId="2BBD7EA3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61" w:history="1">
        <w:r w:rsidRPr="00FD611A">
          <w:rPr>
            <w:rStyle w:val="Hyperlink"/>
            <w:noProof/>
          </w:rPr>
          <w:t>FASE 9 — Clonar e Modificar um Projecto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85230" w14:textId="2E505992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62" w:history="1">
        <w:r w:rsidRPr="00FD611A">
          <w:rPr>
            <w:rStyle w:val="Hyperlink"/>
            <w:noProof/>
          </w:rPr>
          <w:t>FASE 10 — Colaboração - Dois PCs em Paralelo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5B32F" w14:textId="414515FD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63" w:history="1">
        <w:r w:rsidRPr="00FD611A">
          <w:rPr>
            <w:rStyle w:val="Hyperlink"/>
            <w:noProof/>
          </w:rPr>
          <w:t>FASE 11 — Deletar 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27F14F" w14:textId="0B0A30ED" w:rsidR="0012655F" w:rsidRDefault="0012655F">
      <w:pPr>
        <w:pStyle w:val="TOC2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lang w:val="pt-AO"/>
          <w14:ligatures w14:val="standardContextual"/>
        </w:rPr>
      </w:pPr>
      <w:hyperlink w:anchor="_Toc228454464" w:history="1">
        <w:r w:rsidRPr="00FD611A">
          <w:rPr>
            <w:rStyle w:val="Hyperlink"/>
            <w:noProof/>
          </w:rPr>
          <w:t>FASE 12 — Revisão Final - Ciclo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61385E" w14:textId="329877BC" w:rsidR="0012655F" w:rsidRDefault="0012655F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AO"/>
          <w14:ligatures w14:val="standardContextual"/>
        </w:rPr>
      </w:pPr>
      <w:hyperlink w:anchor="_Toc228454465" w:history="1">
        <w:r w:rsidRPr="00FD611A">
          <w:rPr>
            <w:rStyle w:val="Hyperlink"/>
            <w:noProof/>
          </w:rPr>
          <w:t>REFERÊNCIAS BIBLIOGRÁFIAS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BC51BB" w14:textId="4DAFBA7B" w:rsidR="0012655F" w:rsidRDefault="0012655F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pt-AO"/>
          <w14:ligatures w14:val="standardContextual"/>
        </w:rPr>
      </w:pPr>
      <w:hyperlink w:anchor="_Toc228454466" w:history="1">
        <w:r w:rsidRPr="00FD611A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_Toc228454466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8FB57D" w14:textId="679835C4" w:rsidR="00397F18" w:rsidRPr="00BB121E" w:rsidRDefault="00BB121E" w:rsidP="00BB121E">
      <w:pPr>
        <w:rPr>
          <w:lang w:val="pt-AO"/>
        </w:rPr>
        <w:sectPr w:rsidR="00397F18" w:rsidRPr="00BB121E">
          <w:headerReference w:type="default" r:id="rId23"/>
          <w:footerReference w:type="default" r:id="rId24"/>
          <w:headerReference w:type="first" r:id="rId25"/>
          <w:footerReference w:type="first" r:id="rId26"/>
          <w:pgSz w:w="11906" w:h="16838"/>
          <w:pgMar w:top="1134" w:right="1418" w:bottom="851" w:left="1418" w:header="709" w:footer="709" w:gutter="0"/>
          <w:cols w:space="720"/>
        </w:sectPr>
      </w:pPr>
      <w:r>
        <w:rPr>
          <w:lang w:val="pt-AO"/>
        </w:rPr>
        <w:fldChar w:fldCharType="end"/>
      </w:r>
    </w:p>
    <w:p w14:paraId="4C32501B" w14:textId="77777777" w:rsidR="00397F18" w:rsidRDefault="003C5ED9" w:rsidP="00D50AAE">
      <w:pPr>
        <w:pStyle w:val="Heading1"/>
      </w:pPr>
      <w:bookmarkStart w:id="14" w:name="_Toc228454448"/>
      <w:r>
        <w:t>INTRODUÇÃO</w:t>
      </w:r>
      <w:bookmarkStart w:id="15" w:name="_rj2knyvkimya" w:colFirst="0" w:colLast="0"/>
      <w:bookmarkEnd w:id="14"/>
      <w:bookmarkEnd w:id="15"/>
    </w:p>
    <w:p w14:paraId="4137F187" w14:textId="77777777" w:rsidR="00D50AAE" w:rsidRPr="00067792" w:rsidRDefault="00D50AAE"/>
    <w:p w14:paraId="1A399A18" w14:textId="77777777" w:rsidR="00D50AAE" w:rsidRDefault="00D50AAE">
      <w:pPr>
        <w:rPr>
          <w:b/>
        </w:rPr>
      </w:pPr>
      <w:r>
        <w:br w:type="page"/>
      </w:r>
    </w:p>
    <w:p w14:paraId="2ED93A3A" w14:textId="77777777" w:rsidR="00397F18" w:rsidRDefault="003C5ED9" w:rsidP="00E650E0">
      <w:pPr>
        <w:pStyle w:val="Heading1"/>
      </w:pPr>
      <w:bookmarkStart w:id="16" w:name="_Toc228454449"/>
      <w:r>
        <w:t>OBJECTIVOS</w:t>
      </w:r>
      <w:bookmarkEnd w:id="16"/>
    </w:p>
    <w:p w14:paraId="5E9B7CB0" w14:textId="77777777" w:rsidR="00397F18" w:rsidRDefault="003C5ED9">
      <w:pPr>
        <w:pStyle w:val="Heading2"/>
        <w:ind w:left="0" w:firstLine="0"/>
      </w:pPr>
      <w:bookmarkStart w:id="17" w:name="_Toc228454450"/>
      <w:r>
        <w:t>Objectivo Geral</w:t>
      </w:r>
      <w:bookmarkEnd w:id="17"/>
    </w:p>
    <w:p w14:paraId="0E0B5FEE" w14:textId="77777777" w:rsidR="00EA0284" w:rsidRPr="00EA0284" w:rsidRDefault="00EA0284" w:rsidP="00EA0284"/>
    <w:p w14:paraId="656BE7D4" w14:textId="77777777" w:rsidR="00D50AAE" w:rsidRDefault="003C5ED9" w:rsidP="00EA0284">
      <w:pPr>
        <w:pStyle w:val="Heading2"/>
        <w:ind w:left="0" w:firstLine="0"/>
      </w:pPr>
      <w:bookmarkStart w:id="18" w:name="_Toc228454451"/>
      <w:r>
        <w:t>Objectivos Específicos</w:t>
      </w:r>
      <w:bookmarkEnd w:id="18"/>
    </w:p>
    <w:p w14:paraId="77A99CF5" w14:textId="77777777" w:rsidR="00EA0284" w:rsidRPr="00EA0284" w:rsidRDefault="00EA0284" w:rsidP="00EA0284"/>
    <w:p w14:paraId="40F76741" w14:textId="77777777" w:rsidR="00397F18" w:rsidRDefault="003C5ED9">
      <w:r>
        <w:br w:type="page"/>
      </w:r>
    </w:p>
    <w:p w14:paraId="6E40F304" w14:textId="773F3299" w:rsidR="00EA06BE" w:rsidRDefault="00FD1ED2" w:rsidP="002C27B3">
      <w:pPr>
        <w:pStyle w:val="Heading1"/>
        <w:ind w:left="0" w:firstLine="0"/>
      </w:pPr>
      <w:bookmarkStart w:id="19" w:name="_Toc228454452"/>
      <w:r>
        <w:t>FASES</w:t>
      </w:r>
      <w:bookmarkEnd w:id="19"/>
    </w:p>
    <w:p w14:paraId="4CB7C874" w14:textId="1DE78D56" w:rsidR="002C27B3" w:rsidRPr="002C27B3" w:rsidRDefault="00FD1ED2" w:rsidP="002C27B3">
      <w:r>
        <w:t xml:space="preserve">As fases </w:t>
      </w:r>
      <w:r w:rsidR="002C27B3" w:rsidRPr="002C27B3">
        <w:t>estudad</w:t>
      </w:r>
      <w:r>
        <w:t>a</w:t>
      </w:r>
      <w:r w:rsidR="002C27B3" w:rsidRPr="002C27B3">
        <w:t>s são:</w:t>
      </w:r>
    </w:p>
    <w:p w14:paraId="4191E87A" w14:textId="77777777" w:rsidR="002C27B3" w:rsidRPr="002C27B3" w:rsidRDefault="00BB121E" w:rsidP="002C27B3">
      <w:pPr>
        <w:pStyle w:val="ListParagraph"/>
        <w:numPr>
          <w:ilvl w:val="0"/>
          <w:numId w:val="32"/>
        </w:numPr>
      </w:pPr>
      <w:r>
        <w:t>[Descrição]</w:t>
      </w:r>
    </w:p>
    <w:p w14:paraId="15905E19" w14:textId="77777777" w:rsidR="002C27B3" w:rsidRPr="002C27B3" w:rsidRDefault="00BB121E" w:rsidP="002C27B3">
      <w:pPr>
        <w:pStyle w:val="ListParagraph"/>
        <w:numPr>
          <w:ilvl w:val="0"/>
          <w:numId w:val="32"/>
        </w:numPr>
      </w:pPr>
      <w:r>
        <w:t>[Descrição]</w:t>
      </w:r>
    </w:p>
    <w:p w14:paraId="5E76AD63" w14:textId="77777777" w:rsidR="002C27B3" w:rsidRPr="002C27B3" w:rsidRDefault="00BB121E" w:rsidP="002C27B3">
      <w:pPr>
        <w:pStyle w:val="ListParagraph"/>
        <w:numPr>
          <w:ilvl w:val="0"/>
          <w:numId w:val="32"/>
        </w:numPr>
      </w:pPr>
      <w:r>
        <w:t>[Descrição]</w:t>
      </w:r>
    </w:p>
    <w:p w14:paraId="09E693AC" w14:textId="77777777" w:rsidR="002C27B3" w:rsidRDefault="002C27B3">
      <w:r>
        <w:br w:type="page"/>
      </w:r>
    </w:p>
    <w:p w14:paraId="5C6A06C3" w14:textId="438786FA" w:rsidR="00EA0284" w:rsidRDefault="00FD1ED2" w:rsidP="00FD1ED2">
      <w:pPr>
        <w:pStyle w:val="Heading2"/>
      </w:pPr>
      <w:bookmarkStart w:id="20" w:name="_Toc228454453"/>
      <w:r>
        <w:t xml:space="preserve">FASE </w:t>
      </w:r>
      <w:r w:rsidR="000F0036" w:rsidRPr="000F0036">
        <w:t xml:space="preserve">1 — </w:t>
      </w:r>
      <w:r w:rsidRPr="00FD1ED2">
        <w:t>Configurar a Identidade no Git</w:t>
      </w:r>
      <w:bookmarkEnd w:id="20"/>
    </w:p>
    <w:p w14:paraId="018DDC01" w14:textId="77777777" w:rsidR="00FD1ED2" w:rsidRPr="00FD1ED2" w:rsidRDefault="00FD1ED2" w:rsidP="00FD1ED2"/>
    <w:p w14:paraId="6A92452C" w14:textId="77777777" w:rsidR="00EA0284" w:rsidRDefault="00EA0284"/>
    <w:p w14:paraId="08749D20" w14:textId="77777777" w:rsidR="00AB22A1" w:rsidRDefault="00AB22A1">
      <w:r>
        <w:br w:type="page"/>
      </w:r>
    </w:p>
    <w:p w14:paraId="7CBC9CED" w14:textId="7FA9B308" w:rsidR="000F0036" w:rsidRDefault="00FD1ED2" w:rsidP="000F0036">
      <w:pPr>
        <w:pStyle w:val="Heading2"/>
      </w:pPr>
      <w:bookmarkStart w:id="21" w:name="_Toc228454454"/>
      <w:r>
        <w:t xml:space="preserve">FASE </w:t>
      </w:r>
      <w:r w:rsidR="000F0036" w:rsidRPr="000F0036">
        <w:t xml:space="preserve">2 — </w:t>
      </w:r>
      <w:r w:rsidRPr="00FD1ED2">
        <w:t>Configurar Chave SSH no Github</w:t>
      </w:r>
      <w:bookmarkEnd w:id="21"/>
    </w:p>
    <w:p w14:paraId="6ADD3B2A" w14:textId="77777777" w:rsidR="00EA0284" w:rsidRDefault="00EA0284"/>
    <w:p w14:paraId="443398E4" w14:textId="77777777" w:rsidR="00EA0284" w:rsidRDefault="00EA0284"/>
    <w:p w14:paraId="0A7D4C8E" w14:textId="77777777" w:rsidR="00AB22A1" w:rsidRDefault="00AB22A1">
      <w:r>
        <w:br w:type="page"/>
      </w:r>
    </w:p>
    <w:p w14:paraId="779A831A" w14:textId="4AED10ED" w:rsidR="0017307D" w:rsidRDefault="00FD1ED2" w:rsidP="0017307D">
      <w:pPr>
        <w:pStyle w:val="Heading2"/>
      </w:pPr>
      <w:bookmarkStart w:id="22" w:name="_Toc228454455"/>
      <w:r>
        <w:t xml:space="preserve">FASE </w:t>
      </w:r>
      <w:r w:rsidR="000F0036" w:rsidRPr="000F0036">
        <w:t xml:space="preserve">3 — </w:t>
      </w:r>
      <w:r w:rsidRPr="00FD1ED2">
        <w:t>Salvar o Primeiro Projecto no GitHub</w:t>
      </w:r>
      <w:bookmarkEnd w:id="22"/>
    </w:p>
    <w:p w14:paraId="7251440E" w14:textId="77777777" w:rsidR="0017307D" w:rsidRPr="0017307D" w:rsidRDefault="0017307D" w:rsidP="0017307D"/>
    <w:p w14:paraId="514BC886" w14:textId="12150088" w:rsidR="0017307D" w:rsidRPr="0017307D" w:rsidRDefault="0017307D" w:rsidP="0017307D">
      <w:pPr>
        <w:pStyle w:val="Heading2"/>
      </w:pPr>
      <w:bookmarkStart w:id="23" w:name="_Toc228454456"/>
      <w:r>
        <w:t xml:space="preserve">FASE 4 </w:t>
      </w:r>
      <w:r w:rsidRPr="000F0036">
        <w:t>—</w:t>
      </w:r>
      <w:r>
        <w:t xml:space="preserve"> </w:t>
      </w:r>
      <w:r w:rsidRPr="0017307D">
        <w:t>Salvar um Novo Commit</w:t>
      </w:r>
      <w:bookmarkEnd w:id="23"/>
    </w:p>
    <w:p w14:paraId="74D81EF4" w14:textId="77777777" w:rsidR="00EA0284" w:rsidRDefault="00EA0284"/>
    <w:p w14:paraId="4B19CEE0" w14:textId="0EE76129" w:rsidR="0017307D" w:rsidRPr="0017307D" w:rsidRDefault="0017307D" w:rsidP="0017307D">
      <w:pPr>
        <w:pStyle w:val="Heading2"/>
      </w:pPr>
      <w:bookmarkStart w:id="24" w:name="_Toc228454457"/>
      <w:r>
        <w:t xml:space="preserve">FASE </w:t>
      </w:r>
      <w:r>
        <w:t>5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Git Status &amp; Git Log - Inspeccionar o Projecto</w:t>
      </w:r>
      <w:bookmarkEnd w:id="24"/>
    </w:p>
    <w:p w14:paraId="1719929A" w14:textId="77777777" w:rsidR="0017307D" w:rsidRDefault="0017307D"/>
    <w:p w14:paraId="3B6EE8B9" w14:textId="18EFCBD3" w:rsidR="0017307D" w:rsidRPr="0012655F" w:rsidRDefault="0017307D" w:rsidP="0017307D">
      <w:pPr>
        <w:pStyle w:val="Heading2"/>
        <w:rPr>
          <w:lang w:val="en-US"/>
        </w:rPr>
      </w:pPr>
      <w:bookmarkStart w:id="25" w:name="_Toc228454458"/>
      <w:r w:rsidRPr="0012655F">
        <w:rPr>
          <w:lang w:val="en-US"/>
        </w:rPr>
        <w:t xml:space="preserve">FASE </w:t>
      </w:r>
      <w:r w:rsidRPr="0012655F">
        <w:rPr>
          <w:lang w:val="en-US"/>
        </w:rPr>
        <w:t>6</w:t>
      </w:r>
      <w:r w:rsidRPr="0012655F">
        <w:rPr>
          <w:lang w:val="en-US"/>
        </w:rPr>
        <w:t xml:space="preserve"> — </w:t>
      </w:r>
      <w:r w:rsidR="0012655F" w:rsidRPr="0012655F">
        <w:rPr>
          <w:lang w:val="en-US"/>
        </w:rPr>
        <w:t xml:space="preserve">Git Stage, </w:t>
      </w:r>
      <w:proofErr w:type="spellStart"/>
      <w:r w:rsidR="0012655F" w:rsidRPr="0012655F">
        <w:rPr>
          <w:lang w:val="en-US"/>
        </w:rPr>
        <w:t>Unstage</w:t>
      </w:r>
      <w:proofErr w:type="spellEnd"/>
      <w:r w:rsidR="0012655F" w:rsidRPr="0012655F">
        <w:rPr>
          <w:lang w:val="en-US"/>
        </w:rPr>
        <w:t xml:space="preserve"> &amp; Git Diff</w:t>
      </w:r>
      <w:bookmarkEnd w:id="25"/>
    </w:p>
    <w:p w14:paraId="61F2D1FE" w14:textId="77777777" w:rsidR="0017307D" w:rsidRPr="0012655F" w:rsidRDefault="0017307D">
      <w:pPr>
        <w:rPr>
          <w:lang w:val="en-US"/>
        </w:rPr>
      </w:pPr>
    </w:p>
    <w:p w14:paraId="1DA8ECD4" w14:textId="4C517733" w:rsidR="0017307D" w:rsidRDefault="0017307D" w:rsidP="0017307D">
      <w:pPr>
        <w:pStyle w:val="Heading2"/>
      </w:pPr>
      <w:bookmarkStart w:id="26" w:name="_Toc228454459"/>
      <w:r>
        <w:t xml:space="preserve">FASE </w:t>
      </w:r>
      <w:r>
        <w:t>7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Git Checkout - Navegar no Histórico</w:t>
      </w:r>
      <w:bookmarkEnd w:id="26"/>
    </w:p>
    <w:p w14:paraId="2F95A71D" w14:textId="77777777" w:rsidR="0017307D" w:rsidRPr="0017307D" w:rsidRDefault="0017307D" w:rsidP="0017307D"/>
    <w:p w14:paraId="65E2C68D" w14:textId="4BA592E5" w:rsidR="0017307D" w:rsidRDefault="0017307D" w:rsidP="0017307D">
      <w:pPr>
        <w:pStyle w:val="Heading2"/>
      </w:pPr>
      <w:bookmarkStart w:id="27" w:name="_Toc228454460"/>
      <w:r>
        <w:t xml:space="preserve">FASE </w:t>
      </w:r>
      <w:r>
        <w:t>8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Fich</w:t>
      </w:r>
      <w:r w:rsidR="0012655F">
        <w:t>e</w:t>
      </w:r>
      <w:r w:rsidR="0012655F" w:rsidRPr="0012655F">
        <w:t>iro .gitignore</w:t>
      </w:r>
      <w:bookmarkEnd w:id="27"/>
    </w:p>
    <w:p w14:paraId="77183AF3" w14:textId="77777777" w:rsidR="0017307D" w:rsidRDefault="0017307D" w:rsidP="0017307D"/>
    <w:p w14:paraId="71267300" w14:textId="19388A7E" w:rsidR="0017307D" w:rsidRPr="0017307D" w:rsidRDefault="0017307D" w:rsidP="0017307D">
      <w:pPr>
        <w:pStyle w:val="Heading2"/>
      </w:pPr>
      <w:bookmarkStart w:id="28" w:name="_Toc228454461"/>
      <w:r>
        <w:t xml:space="preserve">FASE </w:t>
      </w:r>
      <w:r>
        <w:t>9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Clonar e Modificar um Projecto</w:t>
      </w:r>
      <w:bookmarkEnd w:id="28"/>
    </w:p>
    <w:p w14:paraId="7DCE5F2E" w14:textId="77777777" w:rsidR="0017307D" w:rsidRDefault="0017307D" w:rsidP="0017307D"/>
    <w:p w14:paraId="5A5A0D02" w14:textId="2AA0FFB0" w:rsidR="0017307D" w:rsidRDefault="0017307D" w:rsidP="0017307D">
      <w:pPr>
        <w:pStyle w:val="Heading2"/>
      </w:pPr>
      <w:bookmarkStart w:id="29" w:name="_Toc228454462"/>
      <w:r>
        <w:t xml:space="preserve">FASE </w:t>
      </w:r>
      <w:r>
        <w:t>10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Colaboração - Dois PCs em Paralelo</w:t>
      </w:r>
      <w:bookmarkEnd w:id="29"/>
    </w:p>
    <w:p w14:paraId="771F4F94" w14:textId="77777777" w:rsidR="0017307D" w:rsidRDefault="0017307D" w:rsidP="0017307D"/>
    <w:p w14:paraId="47C8C2BF" w14:textId="4634E274" w:rsidR="0017307D" w:rsidRPr="0017307D" w:rsidRDefault="0017307D" w:rsidP="0017307D">
      <w:pPr>
        <w:pStyle w:val="Heading2"/>
      </w:pPr>
      <w:bookmarkStart w:id="30" w:name="_Toc228454463"/>
      <w:r>
        <w:t>FASE 1</w:t>
      </w:r>
      <w:r>
        <w:t>1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Deletar Commits</w:t>
      </w:r>
      <w:bookmarkEnd w:id="30"/>
    </w:p>
    <w:p w14:paraId="428A1EB4" w14:textId="77777777" w:rsidR="0017307D" w:rsidRPr="0017307D" w:rsidRDefault="0017307D" w:rsidP="0017307D"/>
    <w:p w14:paraId="0C0D3AC8" w14:textId="09DC7152" w:rsidR="0017307D" w:rsidRPr="0017307D" w:rsidRDefault="0017307D" w:rsidP="0017307D">
      <w:pPr>
        <w:pStyle w:val="Heading2"/>
      </w:pPr>
      <w:bookmarkStart w:id="31" w:name="_Toc228454464"/>
      <w:r>
        <w:t>FASE 1</w:t>
      </w:r>
      <w:r>
        <w:t>2</w:t>
      </w:r>
      <w:r>
        <w:t xml:space="preserve"> </w:t>
      </w:r>
      <w:r w:rsidRPr="000F0036">
        <w:t>—</w:t>
      </w:r>
      <w:r>
        <w:t xml:space="preserve"> </w:t>
      </w:r>
      <w:r w:rsidR="0012655F" w:rsidRPr="0012655F">
        <w:t>Revisão Final - Ciclo Completo</w:t>
      </w:r>
      <w:bookmarkEnd w:id="31"/>
    </w:p>
    <w:p w14:paraId="16EB4245" w14:textId="77777777" w:rsidR="0017307D" w:rsidRPr="0017307D" w:rsidRDefault="0017307D" w:rsidP="0017307D"/>
    <w:p w14:paraId="3968005D" w14:textId="77777777" w:rsidR="0017307D" w:rsidRPr="0017307D" w:rsidRDefault="0017307D" w:rsidP="0017307D"/>
    <w:p w14:paraId="0CCC88CE" w14:textId="77777777" w:rsidR="0017307D" w:rsidRDefault="0017307D"/>
    <w:p w14:paraId="22286DEE" w14:textId="77777777" w:rsidR="00EA0284" w:rsidRDefault="00EA0284"/>
    <w:p w14:paraId="040DFD89" w14:textId="77777777" w:rsidR="00067792" w:rsidRDefault="00067792">
      <w:pPr>
        <w:rPr>
          <w:b/>
        </w:rPr>
      </w:pPr>
      <w:r>
        <w:br w:type="page"/>
      </w:r>
    </w:p>
    <w:p w14:paraId="27C41B7B" w14:textId="489C6D44" w:rsidR="00067792" w:rsidRDefault="0012655F" w:rsidP="00067792">
      <w:pPr>
        <w:pStyle w:val="Heading1"/>
        <w:ind w:left="0" w:firstLine="0"/>
      </w:pPr>
      <w:bookmarkStart w:id="32" w:name="_Toc228454465"/>
      <w:r>
        <w:t>REFERÊNCIAS BIBLIOGRÁFIAS</w:t>
      </w:r>
      <w:bookmarkEnd w:id="32"/>
    </w:p>
    <w:p w14:paraId="295F05B1" w14:textId="77777777" w:rsidR="00067792" w:rsidRDefault="00067792" w:rsidP="00067792"/>
    <w:p w14:paraId="323546ED" w14:textId="7FA43084" w:rsidR="0012655F" w:rsidRDefault="0012655F" w:rsidP="00067792">
      <w:r>
        <w:t xml:space="preserve">Emanuel dos Santos, disponível: </w:t>
      </w:r>
      <w:r w:rsidRPr="0012655F">
        <w:t>https://github.com/SW-Wanted/git-references.git</w:t>
      </w:r>
    </w:p>
    <w:p w14:paraId="3D6A2022" w14:textId="5BFD0F35" w:rsidR="0012655F" w:rsidRDefault="0012655F">
      <w:r>
        <w:br w:type="page"/>
      </w:r>
    </w:p>
    <w:p w14:paraId="46924FBE" w14:textId="77777777" w:rsidR="0012655F" w:rsidRDefault="0012655F" w:rsidP="0012655F">
      <w:pPr>
        <w:pStyle w:val="Heading1"/>
        <w:ind w:left="0" w:firstLine="0"/>
      </w:pPr>
      <w:bookmarkStart w:id="33" w:name="_Toc228454466"/>
      <w:r>
        <w:t>CONCLUSÃO</w:t>
      </w:r>
      <w:bookmarkEnd w:id="33"/>
    </w:p>
    <w:p w14:paraId="760A172B" w14:textId="77777777" w:rsidR="0012655F" w:rsidRDefault="0012655F" w:rsidP="0012655F"/>
    <w:p w14:paraId="163D3E78" w14:textId="77777777" w:rsidR="00EA0284" w:rsidRPr="00067792" w:rsidRDefault="00EA0284" w:rsidP="00067792"/>
    <w:sectPr w:rsidR="00EA0284" w:rsidRPr="00067792"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2558" w14:textId="77777777" w:rsidR="009314BE" w:rsidRDefault="009314BE">
      <w:pPr>
        <w:spacing w:after="0"/>
      </w:pPr>
      <w:r>
        <w:separator/>
      </w:r>
    </w:p>
  </w:endnote>
  <w:endnote w:type="continuationSeparator" w:id="0">
    <w:p w14:paraId="2588EFEA" w14:textId="77777777" w:rsidR="009314BE" w:rsidRDefault="009314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BC0A3799-0C7B-4553-A367-6D7A0E38B2D4}"/>
    <w:embedBold r:id="rId2" w:fontKey="{6C132CD3-94A0-4AA3-94FD-D066A453CA92}"/>
    <w:embedItalic r:id="rId3" w:fontKey="{1E3D5E0E-301F-41AE-B0E2-22A98C54FD6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CD4FD07-9BE0-47D3-ABE3-A8E5263CABF1}"/>
    <w:embedBold r:id="rId5" w:fontKey="{A25BA7DA-F395-4CE9-BBF8-9D493484B787}"/>
    <w:embedItalic r:id="rId6" w:fontKey="{D2863EA4-A0B8-45D8-B8F3-FBC3ADCE75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7D420C0-204B-468A-82EB-72E2773C75EB}"/>
    <w:embedItalic r:id="rId8" w:fontKey="{CF471C87-A25B-48EB-9B82-EE3712BD5F7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2CB9704D-DC3D-4929-BAEC-D722DE0500DD}"/>
    <w:embedItalic r:id="rId10" w:fontKey="{84E49264-42D8-4166-AB34-0D91EECD46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7CF6CA09-9324-4861-97D4-70944FBB164B}"/>
    <w:embedItalic r:id="rId12" w:fontKey="{5E65840A-7E6D-4B9C-BA11-6FAAD1DD7C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34F210CD-7017-496F-88CE-C935D2FF25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5E26D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5D7E" w14:textId="77777777" w:rsidR="00397F18" w:rsidRDefault="003C5ED9">
    <w:pPr>
      <w:jc w:val="center"/>
    </w:pPr>
    <w:r>
      <w:t>LUANDA</w:t>
    </w:r>
    <w:r w:rsidR="000E34CA">
      <w:t>, TALATONA</w:t>
    </w:r>
  </w:p>
  <w:p w14:paraId="16CB854A" w14:textId="77777777" w:rsidR="00397F18" w:rsidRPr="00A5375B" w:rsidRDefault="0070424F">
    <w:pPr>
      <w:jc w:val="center"/>
      <w:rPr>
        <w:bCs/>
      </w:rPr>
    </w:pPr>
    <w:r>
      <w:rPr>
        <w:bCs/>
      </w:rPr>
      <w:fldChar w:fldCharType="begin"/>
    </w:r>
    <w:r>
      <w:rPr>
        <w:bCs/>
      </w:rPr>
      <w:instrText xml:space="preserve"> TIME \@ "dd/MM/yyyy" </w:instrText>
    </w:r>
    <w:r>
      <w:rPr>
        <w:bCs/>
      </w:rPr>
      <w:fldChar w:fldCharType="separate"/>
    </w:r>
    <w:r w:rsidR="00FD1ED2">
      <w:rPr>
        <w:bCs/>
        <w:noProof/>
      </w:rPr>
      <w:t>30/04/2026</w:t>
    </w:r>
    <w:r>
      <w:rPr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37B4" w14:textId="77777777" w:rsidR="00397F18" w:rsidRDefault="003C5ED9">
    <w:pPr>
      <w:jc w:val="center"/>
    </w:pPr>
    <w:r>
      <w:t>LUANDA</w:t>
    </w:r>
  </w:p>
  <w:p w14:paraId="47F0FEDC" w14:textId="77777777" w:rsidR="00397F18" w:rsidRDefault="003C5ED9">
    <w:pPr>
      <w:jc w:val="center"/>
      <w:rPr>
        <w:b/>
      </w:rPr>
    </w:pPr>
    <w:r>
      <w:rPr>
        <w:b/>
      </w:rPr>
      <w:t>08/11/2025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94054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A47B6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289D5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7C01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5BC32" w14:textId="77777777" w:rsidR="00397F18" w:rsidRDefault="00397F18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C8F06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EEEA9" w14:textId="77777777" w:rsidR="004E66D8" w:rsidRDefault="004E66D8" w:rsidP="004E66D8">
    <w:pPr>
      <w:tabs>
        <w:tab w:val="center" w:pos="4535"/>
      </w:tabs>
    </w:pPr>
  </w:p>
  <w:p w14:paraId="0676B140" w14:textId="77777777" w:rsidR="00397F18" w:rsidRDefault="003C5ED9" w:rsidP="004E66D8">
    <w:pPr>
      <w:tabs>
        <w:tab w:val="center" w:pos="4535"/>
      </w:tabs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2F6B5E1" wp14:editId="3DAC3AD3">
              <wp:simplePos x="0" y="0"/>
              <wp:positionH relativeFrom="column">
                <wp:posOffset>-66674</wp:posOffset>
              </wp:positionH>
              <wp:positionV relativeFrom="paragraph">
                <wp:posOffset>31750</wp:posOffset>
              </wp:positionV>
              <wp:extent cx="591566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88240" y="3779640"/>
                        <a:ext cx="5915520" cy="7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C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D0C9DD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5.25pt;margin-top:2.5pt;width:465.8pt;height: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" strokecolor="#ffc000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3599270" wp14:editId="6E5387BC">
              <wp:simplePos x="0" y="0"/>
              <wp:positionH relativeFrom="column">
                <wp:posOffset>2629535</wp:posOffset>
              </wp:positionH>
              <wp:positionV relativeFrom="paragraph">
                <wp:posOffset>-97154</wp:posOffset>
              </wp:positionV>
              <wp:extent cx="564515" cy="251460"/>
              <wp:effectExtent l="0" t="0" r="0" b="0"/>
              <wp:wrapNone/>
              <wp:docPr id="2" name="Double Bracke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060" y="3660660"/>
                        <a:ext cx="551880" cy="238680"/>
                      </a:xfrm>
                      <a:prstGeom prst="bracketPair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FFC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58B2837" w14:textId="77777777" w:rsidR="00397F18" w:rsidRDefault="00D474BB">
                          <w:pPr>
                            <w:jc w:val="center"/>
                            <w:textDirection w:val="btL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99270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2" o:spid="_x0000_s1026" type="#_x0000_t185" style="position:absolute;left:0;text-align:left;margin-left:207.05pt;margin-top:-7.65pt;width:44.45pt;height:19.8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" filled="t" strokecolor="#ffc000" strokeweight="1pt">
              <v:stroke startarrowwidth="narrow" startarrowlength="short" endarrowwidth="narrow" endarrowlength="short"/>
              <v:textbox inset="2.53958mm,0,2.53958mm,0">
                <w:txbxContent>
                  <w:p w14:paraId="158B2837" w14:textId="77777777" w:rsidR="00397F18" w:rsidRDefault="00D474BB">
                    <w:pPr>
                      <w:jc w:val="center"/>
                      <w:textDirection w:val="btL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4E66D8">
      <w:tab/>
    </w:r>
  </w:p>
  <w:p w14:paraId="127A8E4A" w14:textId="77777777" w:rsidR="00397F18" w:rsidRDefault="003C5ED9">
    <w:pPr>
      <w:spacing w:after="0"/>
      <w:jc w:val="center"/>
      <w:rPr>
        <w:b/>
        <w:sz w:val="16"/>
        <w:szCs w:val="16"/>
      </w:rPr>
    </w:pPr>
    <w:r>
      <w:rPr>
        <w:b/>
        <w:sz w:val="16"/>
        <w:szCs w:val="16"/>
      </w:rPr>
      <w:t>INSTITUTO SUPERIOR POLITÉCNICO DE TECNOLOGIAS E CIÊNCIAS</w:t>
    </w:r>
  </w:p>
  <w:p w14:paraId="02B15C8B" w14:textId="77777777" w:rsidR="00397F18" w:rsidRDefault="003C5ED9">
    <w:pPr>
      <w:spacing w:after="0"/>
      <w:jc w:val="center"/>
      <w:rPr>
        <w:b/>
        <w:sz w:val="16"/>
        <w:szCs w:val="16"/>
      </w:rPr>
    </w:pPr>
    <w:r>
      <w:rPr>
        <w:smallCaps/>
        <w:sz w:val="16"/>
        <w:szCs w:val="16"/>
      </w:rPr>
      <w:t>AV. LUANDA SUL, RUA LATERAL VIA S10, TALATONA – MUNICÍPIO DO BELAS – LUANDA/ANGOLA</w:t>
    </w:r>
  </w:p>
  <w:p w14:paraId="6937E1B0" w14:textId="77777777" w:rsidR="00397F18" w:rsidRDefault="003C5E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jc w:val="center"/>
      <w:rPr>
        <w:color w:val="000000"/>
        <w:sz w:val="16"/>
        <w:szCs w:val="16"/>
      </w:rPr>
    </w:pPr>
    <w:r>
      <w:rPr>
        <w:rFonts w:ascii="Quattrocento Sans" w:hAnsi="Quattrocento Sans"/>
        <w:color w:val="000000"/>
        <w:sz w:val="16"/>
        <w:szCs w:val="16"/>
      </w:rPr>
      <w:t xml:space="preserve">Telefones: </w:t>
    </w:r>
    <w:r>
      <w:rPr>
        <w:rFonts w:ascii="Quattrocento Sans" w:hAnsi="Quattrocento Sans"/>
        <w:smallCaps/>
        <w:color w:val="000000"/>
        <w:sz w:val="16"/>
        <w:szCs w:val="16"/>
      </w:rPr>
      <w:t>+244 226 430 334/+244 226 430 330</w:t>
    </w:r>
    <w:r>
      <w:rPr>
        <w:rFonts w:ascii="Quattrocento Sans" w:hAnsi="Quattrocento Sans"/>
        <w:color w:val="000000"/>
        <w:sz w:val="16"/>
        <w:szCs w:val="16"/>
      </w:rPr>
      <w:t xml:space="preserve"> – Email: geral@isptec.co.ao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F6262" w14:textId="77777777" w:rsidR="00397F18" w:rsidRDefault="00397F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9DBA7" w14:textId="77777777" w:rsidR="009314BE" w:rsidRDefault="009314BE">
      <w:pPr>
        <w:spacing w:after="0"/>
      </w:pPr>
      <w:r>
        <w:separator/>
      </w:r>
    </w:p>
  </w:footnote>
  <w:footnote w:type="continuationSeparator" w:id="0">
    <w:p w14:paraId="2E56FD72" w14:textId="77777777" w:rsidR="009314BE" w:rsidRDefault="009314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6999C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12F2B" w14:textId="77777777" w:rsidR="00397F18" w:rsidRDefault="00397F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"/>
      <w:tblW w:w="9060" w:type="dxa"/>
      <w:tblInd w:w="-108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397F18" w14:paraId="2FCE5B2B" w14:textId="77777777">
      <w:trPr>
        <w:trHeight w:val="300"/>
      </w:trPr>
      <w:tc>
        <w:tcPr>
          <w:tcW w:w="3020" w:type="dxa"/>
        </w:tcPr>
        <w:p w14:paraId="6ACB6726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left="-115"/>
            <w:jc w:val="left"/>
            <w:rPr>
              <w:color w:val="000000"/>
            </w:rPr>
          </w:pPr>
        </w:p>
      </w:tc>
      <w:tc>
        <w:tcPr>
          <w:tcW w:w="3020" w:type="dxa"/>
        </w:tcPr>
        <w:p w14:paraId="1841178A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1430D0FE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A8C519F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44E28" w14:textId="77777777" w:rsidR="00397F18" w:rsidRDefault="00397F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0"/>
      <w:tblW w:w="9060" w:type="dxa"/>
      <w:tblInd w:w="-108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397F18" w14:paraId="16BE4D0C" w14:textId="77777777">
      <w:trPr>
        <w:trHeight w:val="300"/>
      </w:trPr>
      <w:tc>
        <w:tcPr>
          <w:tcW w:w="3020" w:type="dxa"/>
        </w:tcPr>
        <w:p w14:paraId="0ED74C7F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left="-115"/>
            <w:jc w:val="left"/>
            <w:rPr>
              <w:color w:val="000000"/>
            </w:rPr>
          </w:pPr>
        </w:p>
      </w:tc>
      <w:tc>
        <w:tcPr>
          <w:tcW w:w="3020" w:type="dxa"/>
        </w:tcPr>
        <w:p w14:paraId="749E5031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78776082" w14:textId="77777777" w:rsidR="00397F18" w:rsidRDefault="00397F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D9E758A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F7B3D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86857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C2C6B" w14:textId="77777777" w:rsidR="00397F18" w:rsidRDefault="00397F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98DEE" w14:textId="77777777" w:rsidR="00397F18" w:rsidRDefault="00397F1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1"/>
      <w:tblW w:w="9497" w:type="dxa"/>
      <w:tblInd w:w="-3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69"/>
      <w:gridCol w:w="7228"/>
    </w:tblGrid>
    <w:tr w:rsidR="00397F18" w14:paraId="0A414D34" w14:textId="77777777">
      <w:trPr>
        <w:trHeight w:val="416"/>
      </w:trPr>
      <w:tc>
        <w:tcPr>
          <w:tcW w:w="2269" w:type="dxa"/>
          <w:tcBorders>
            <w:top w:val="nil"/>
            <w:left w:val="nil"/>
            <w:bottom w:val="nil"/>
            <w:right w:val="nil"/>
          </w:tcBorders>
        </w:tcPr>
        <w:p w14:paraId="5F76AE50" w14:textId="77777777" w:rsidR="00397F18" w:rsidRDefault="003C5ED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50272DF" wp14:editId="29FDB4C6">
                <wp:extent cx="1050925" cy="431165"/>
                <wp:effectExtent l="0" t="0" r="0" b="0"/>
                <wp:docPr id="1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925" cy="4311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70A1E82" w14:textId="530F6896" w:rsidR="00397F18" w:rsidRDefault="00000000">
          <w:pP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sdt>
            <w:sdtPr>
              <w:alias w:val="Title"/>
              <w:tag w:val=""/>
              <w:id w:val="1028529910"/>
              <w:placeholder>
                <w:docPart w:val="ECAC811D622F44319AC8CF138FC8A5F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D1ED2">
                <w:t>Laboratório #03</w:t>
              </w:r>
            </w:sdtContent>
          </w:sdt>
        </w:p>
      </w:tc>
    </w:tr>
  </w:tbl>
  <w:p w14:paraId="063B6D8E" w14:textId="77777777" w:rsidR="00397F18" w:rsidRDefault="003C5E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50CC8A8" wp14:editId="567A7566">
              <wp:simplePos x="0" y="0"/>
              <wp:positionH relativeFrom="column">
                <wp:posOffset>-53339</wp:posOffset>
              </wp:positionH>
              <wp:positionV relativeFrom="paragraph">
                <wp:posOffset>110489</wp:posOffset>
              </wp:positionV>
              <wp:extent cx="58356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28200" y="3779640"/>
                        <a:ext cx="5835600" cy="72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C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D4888E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4.2pt;margin-top:8.7pt;width:459.5pt;height:1.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" strokecolor="#ffc000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95F1A" w14:textId="77777777" w:rsidR="00397F18" w:rsidRDefault="00397F1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C1A10" w14:textId="77777777" w:rsidR="00397F18" w:rsidRDefault="00397F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7C5B"/>
    <w:multiLevelType w:val="hybridMultilevel"/>
    <w:tmpl w:val="0C8EE0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E0397"/>
    <w:multiLevelType w:val="hybridMultilevel"/>
    <w:tmpl w:val="BCBE47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2DE3"/>
    <w:multiLevelType w:val="multilevel"/>
    <w:tmpl w:val="4B6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22483"/>
    <w:multiLevelType w:val="hybridMultilevel"/>
    <w:tmpl w:val="FF62EE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54A34"/>
    <w:multiLevelType w:val="hybridMultilevel"/>
    <w:tmpl w:val="DCBE25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26562"/>
    <w:multiLevelType w:val="hybridMultilevel"/>
    <w:tmpl w:val="6DC249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E144C"/>
    <w:multiLevelType w:val="hybridMultilevel"/>
    <w:tmpl w:val="D4B0EC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36BF7"/>
    <w:multiLevelType w:val="multilevel"/>
    <w:tmpl w:val="4F2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7D40"/>
    <w:multiLevelType w:val="hybridMultilevel"/>
    <w:tmpl w:val="B69C167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F36C5"/>
    <w:multiLevelType w:val="hybridMultilevel"/>
    <w:tmpl w:val="CF5453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30173"/>
    <w:multiLevelType w:val="hybridMultilevel"/>
    <w:tmpl w:val="A6D01C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92EE8"/>
    <w:multiLevelType w:val="multilevel"/>
    <w:tmpl w:val="7262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427DE"/>
    <w:multiLevelType w:val="hybridMultilevel"/>
    <w:tmpl w:val="37CE3E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D5E02"/>
    <w:multiLevelType w:val="hybridMultilevel"/>
    <w:tmpl w:val="8AF8AD5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152BB"/>
    <w:multiLevelType w:val="hybridMultilevel"/>
    <w:tmpl w:val="1E249D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82E35"/>
    <w:multiLevelType w:val="hybridMultilevel"/>
    <w:tmpl w:val="A09633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3B2D"/>
    <w:multiLevelType w:val="hybridMultilevel"/>
    <w:tmpl w:val="E5A4527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60703"/>
    <w:multiLevelType w:val="hybridMultilevel"/>
    <w:tmpl w:val="805E16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235C3"/>
    <w:multiLevelType w:val="hybridMultilevel"/>
    <w:tmpl w:val="7AAEE8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B6548"/>
    <w:multiLevelType w:val="multilevel"/>
    <w:tmpl w:val="85B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E1337"/>
    <w:multiLevelType w:val="hybridMultilevel"/>
    <w:tmpl w:val="A48034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C795F"/>
    <w:multiLevelType w:val="hybridMultilevel"/>
    <w:tmpl w:val="07104B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9418C"/>
    <w:multiLevelType w:val="hybridMultilevel"/>
    <w:tmpl w:val="B3B6D7B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552AA"/>
    <w:multiLevelType w:val="hybridMultilevel"/>
    <w:tmpl w:val="0D9455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01580"/>
    <w:multiLevelType w:val="hybridMultilevel"/>
    <w:tmpl w:val="0DFA8B7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42974"/>
    <w:multiLevelType w:val="hybridMultilevel"/>
    <w:tmpl w:val="0B4A98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57F6B"/>
    <w:multiLevelType w:val="hybridMultilevel"/>
    <w:tmpl w:val="22FC7544"/>
    <w:lvl w:ilvl="0" w:tplc="11E60DF6">
      <w:start w:val="1"/>
      <w:numFmt w:val="decimal"/>
      <w:lvlText w:val="CASO %1 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45DDD"/>
    <w:multiLevelType w:val="hybridMultilevel"/>
    <w:tmpl w:val="422E2C6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95604"/>
    <w:multiLevelType w:val="hybridMultilevel"/>
    <w:tmpl w:val="48C418B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C605B"/>
    <w:multiLevelType w:val="multilevel"/>
    <w:tmpl w:val="C27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57A1C"/>
    <w:multiLevelType w:val="hybridMultilevel"/>
    <w:tmpl w:val="98D82F3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6D0583"/>
    <w:multiLevelType w:val="hybridMultilevel"/>
    <w:tmpl w:val="340E85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866355">
    <w:abstractNumId w:val="1"/>
  </w:num>
  <w:num w:numId="2" w16cid:durableId="1375886571">
    <w:abstractNumId w:val="28"/>
  </w:num>
  <w:num w:numId="3" w16cid:durableId="885334771">
    <w:abstractNumId w:val="0"/>
  </w:num>
  <w:num w:numId="4" w16cid:durableId="1352537437">
    <w:abstractNumId w:val="17"/>
  </w:num>
  <w:num w:numId="5" w16cid:durableId="91829223">
    <w:abstractNumId w:val="23"/>
  </w:num>
  <w:num w:numId="6" w16cid:durableId="1304774255">
    <w:abstractNumId w:val="22"/>
  </w:num>
  <w:num w:numId="7" w16cid:durableId="1589541269">
    <w:abstractNumId w:val="6"/>
  </w:num>
  <w:num w:numId="8" w16cid:durableId="985082678">
    <w:abstractNumId w:val="27"/>
  </w:num>
  <w:num w:numId="9" w16cid:durableId="421221686">
    <w:abstractNumId w:val="29"/>
  </w:num>
  <w:num w:numId="10" w16cid:durableId="1555121284">
    <w:abstractNumId w:val="12"/>
  </w:num>
  <w:num w:numId="11" w16cid:durableId="1828666091">
    <w:abstractNumId w:val="31"/>
  </w:num>
  <w:num w:numId="12" w16cid:durableId="1706249896">
    <w:abstractNumId w:val="20"/>
  </w:num>
  <w:num w:numId="13" w16cid:durableId="625816670">
    <w:abstractNumId w:val="10"/>
  </w:num>
  <w:num w:numId="14" w16cid:durableId="508644468">
    <w:abstractNumId w:val="15"/>
  </w:num>
  <w:num w:numId="15" w16cid:durableId="1777404315">
    <w:abstractNumId w:val="8"/>
  </w:num>
  <w:num w:numId="16" w16cid:durableId="619072783">
    <w:abstractNumId w:val="19"/>
  </w:num>
  <w:num w:numId="17" w16cid:durableId="1503472243">
    <w:abstractNumId w:val="18"/>
  </w:num>
  <w:num w:numId="18" w16cid:durableId="2045017577">
    <w:abstractNumId w:val="13"/>
  </w:num>
  <w:num w:numId="19" w16cid:durableId="600836374">
    <w:abstractNumId w:val="14"/>
  </w:num>
  <w:num w:numId="20" w16cid:durableId="279344723">
    <w:abstractNumId w:val="9"/>
  </w:num>
  <w:num w:numId="21" w16cid:durableId="1212614934">
    <w:abstractNumId w:val="21"/>
  </w:num>
  <w:num w:numId="22" w16cid:durableId="1738162771">
    <w:abstractNumId w:val="4"/>
  </w:num>
  <w:num w:numId="23" w16cid:durableId="1113549475">
    <w:abstractNumId w:val="7"/>
  </w:num>
  <w:num w:numId="24" w16cid:durableId="960694209">
    <w:abstractNumId w:val="3"/>
  </w:num>
  <w:num w:numId="25" w16cid:durableId="150172141">
    <w:abstractNumId w:val="25"/>
  </w:num>
  <w:num w:numId="26" w16cid:durableId="80566435">
    <w:abstractNumId w:val="16"/>
  </w:num>
  <w:num w:numId="27" w16cid:durableId="1849754659">
    <w:abstractNumId w:val="30"/>
  </w:num>
  <w:num w:numId="28" w16cid:durableId="108862017">
    <w:abstractNumId w:val="24"/>
  </w:num>
  <w:num w:numId="29" w16cid:durableId="855537801">
    <w:abstractNumId w:val="2"/>
  </w:num>
  <w:num w:numId="30" w16cid:durableId="962425676">
    <w:abstractNumId w:val="11"/>
  </w:num>
  <w:num w:numId="31" w16cid:durableId="575358901">
    <w:abstractNumId w:val="5"/>
  </w:num>
  <w:num w:numId="32" w16cid:durableId="2983872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ED2"/>
    <w:rsid w:val="00014081"/>
    <w:rsid w:val="000140EA"/>
    <w:rsid w:val="00016A24"/>
    <w:rsid w:val="00067792"/>
    <w:rsid w:val="000E34CA"/>
    <w:rsid w:val="000E6EEF"/>
    <w:rsid w:val="000F0036"/>
    <w:rsid w:val="001064BD"/>
    <w:rsid w:val="00113E87"/>
    <w:rsid w:val="0012655F"/>
    <w:rsid w:val="0013472C"/>
    <w:rsid w:val="00143BA1"/>
    <w:rsid w:val="0017307D"/>
    <w:rsid w:val="00196E38"/>
    <w:rsid w:val="0022604C"/>
    <w:rsid w:val="002302E2"/>
    <w:rsid w:val="002461E5"/>
    <w:rsid w:val="00290B2F"/>
    <w:rsid w:val="0029603D"/>
    <w:rsid w:val="002B01C7"/>
    <w:rsid w:val="002B321D"/>
    <w:rsid w:val="002C27B3"/>
    <w:rsid w:val="002C5C77"/>
    <w:rsid w:val="00330BF2"/>
    <w:rsid w:val="00350EE3"/>
    <w:rsid w:val="00363FCA"/>
    <w:rsid w:val="003851EF"/>
    <w:rsid w:val="00397F18"/>
    <w:rsid w:val="003C5ED9"/>
    <w:rsid w:val="004040FA"/>
    <w:rsid w:val="00472322"/>
    <w:rsid w:val="004850E2"/>
    <w:rsid w:val="004A3696"/>
    <w:rsid w:val="004E66D8"/>
    <w:rsid w:val="00516C48"/>
    <w:rsid w:val="0057134B"/>
    <w:rsid w:val="005D1A4C"/>
    <w:rsid w:val="005F7158"/>
    <w:rsid w:val="006A71AC"/>
    <w:rsid w:val="006F1111"/>
    <w:rsid w:val="0070424F"/>
    <w:rsid w:val="00774F8C"/>
    <w:rsid w:val="007A610C"/>
    <w:rsid w:val="007D2C78"/>
    <w:rsid w:val="00847787"/>
    <w:rsid w:val="008A0BC5"/>
    <w:rsid w:val="00921746"/>
    <w:rsid w:val="009314BE"/>
    <w:rsid w:val="009F59BD"/>
    <w:rsid w:val="00A032EF"/>
    <w:rsid w:val="00A417D6"/>
    <w:rsid w:val="00A451A7"/>
    <w:rsid w:val="00A5375B"/>
    <w:rsid w:val="00A56652"/>
    <w:rsid w:val="00A87C1D"/>
    <w:rsid w:val="00A92A7E"/>
    <w:rsid w:val="00AB22A1"/>
    <w:rsid w:val="00AB2FFD"/>
    <w:rsid w:val="00B010A9"/>
    <w:rsid w:val="00B0129B"/>
    <w:rsid w:val="00B175B9"/>
    <w:rsid w:val="00B24D68"/>
    <w:rsid w:val="00B403B2"/>
    <w:rsid w:val="00B50824"/>
    <w:rsid w:val="00B54BE0"/>
    <w:rsid w:val="00B63C8B"/>
    <w:rsid w:val="00B84E14"/>
    <w:rsid w:val="00BB121E"/>
    <w:rsid w:val="00BE6406"/>
    <w:rsid w:val="00C05D55"/>
    <w:rsid w:val="00C438F7"/>
    <w:rsid w:val="00CA4AE9"/>
    <w:rsid w:val="00CA55B8"/>
    <w:rsid w:val="00CD3CC6"/>
    <w:rsid w:val="00D474BB"/>
    <w:rsid w:val="00D50AAE"/>
    <w:rsid w:val="00E650E0"/>
    <w:rsid w:val="00E67EFC"/>
    <w:rsid w:val="00E96E8C"/>
    <w:rsid w:val="00EA0284"/>
    <w:rsid w:val="00EA06BE"/>
    <w:rsid w:val="00EC1C9D"/>
    <w:rsid w:val="00F0763C"/>
    <w:rsid w:val="00F25F3A"/>
    <w:rsid w:val="00F816CB"/>
    <w:rsid w:val="00F86B6A"/>
    <w:rsid w:val="00FB26BA"/>
    <w:rsid w:val="00FD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1CF21"/>
  <w15:docId w15:val="{123A1AEF-B805-422E-8561-04CE94D7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Quattrocento Sans" w:eastAsia="Quattrocento Sans" w:hAnsi="Quattrocento Sans" w:cs="Quattrocento Sans"/>
        <w:sz w:val="24"/>
        <w:szCs w:val="24"/>
        <w:lang w:val="pt-PT" w:eastAsia="pt-AO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3B2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360" w:lineRule="auto"/>
      <w:ind w:left="431" w:hanging="431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360" w:lineRule="auto"/>
      <w:ind w:left="576" w:hanging="576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3B2"/>
    <w:pPr>
      <w:keepNext/>
      <w:keepLines/>
      <w:spacing w:before="40" w:after="0" w:line="360" w:lineRule="auto"/>
      <w:ind w:left="720" w:hanging="72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rsid w:val="000E6EEF"/>
    <w:pPr>
      <w:keepNext/>
      <w:keepLines/>
      <w:spacing w:before="360" w:after="80"/>
      <w:jc w:val="center"/>
    </w:pPr>
    <w:rPr>
      <w:rFonts w:ascii="Century Gothic" w:eastAsia="Georgia" w:hAnsi="Century Gothic" w:cs="Georgia"/>
      <w:i/>
      <w:sz w:val="36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650E0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16C48"/>
    <w:pPr>
      <w:spacing w:before="120" w:after="120"/>
      <w:jc w:val="left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50E0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05D55"/>
    <w:pPr>
      <w:spacing w:after="0"/>
      <w:ind w:left="480"/>
      <w:jc w:val="left"/>
    </w:pPr>
    <w:rPr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650E0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650E0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650E0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650E0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650E0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650E0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E6EE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474BB"/>
    <w:pPr>
      <w:tabs>
        <w:tab w:val="center" w:pos="4680"/>
        <w:tab w:val="right" w:pos="9360"/>
      </w:tabs>
      <w:spacing w:after="0"/>
      <w:jc w:val="left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474BB"/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56652"/>
    <w:pPr>
      <w:spacing w:after="100"/>
      <w:ind w:left="240"/>
    </w:pPr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403B2"/>
    <w:rPr>
      <w:rFonts w:ascii="Segoe UI" w:hAnsi="Segoe UI"/>
      <w:b/>
    </w:rPr>
  </w:style>
  <w:style w:type="paragraph" w:styleId="ListParagraph">
    <w:name w:val="List Paragraph"/>
    <w:basedOn w:val="Normal"/>
    <w:uiPriority w:val="34"/>
    <w:qFormat/>
    <w:rsid w:val="00016A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17D6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403B2"/>
    <w:pPr>
      <w:spacing w:after="200"/>
      <w:jc w:val="center"/>
    </w:pPr>
    <w:rPr>
      <w:i/>
      <w:iCs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C5C77"/>
    <w:pPr>
      <w:spacing w:after="0"/>
    </w:pPr>
  </w:style>
  <w:style w:type="paragraph" w:customStyle="1" w:styleId="Heading1Unstyled">
    <w:name w:val="Heading 1 (Unstyled)"/>
    <w:basedOn w:val="Heading1"/>
    <w:link w:val="Heading1UnstyledChar"/>
    <w:qFormat/>
    <w:rsid w:val="00BB121E"/>
  </w:style>
  <w:style w:type="character" w:customStyle="1" w:styleId="Heading1Char">
    <w:name w:val="Heading 1 Char"/>
    <w:basedOn w:val="DefaultParagraphFont"/>
    <w:link w:val="Heading1"/>
    <w:uiPriority w:val="9"/>
    <w:rsid w:val="00EA0284"/>
    <w:rPr>
      <w:rFonts w:ascii="Segoe UI" w:hAnsi="Segoe UI"/>
      <w:b/>
    </w:rPr>
  </w:style>
  <w:style w:type="character" w:customStyle="1" w:styleId="Heading1UnstyledChar">
    <w:name w:val="Heading 1 (Unstyled) Char"/>
    <w:basedOn w:val="Heading1Char"/>
    <w:link w:val="Heading1Unstyled"/>
    <w:rsid w:val="00BB121E"/>
    <w:rPr>
      <w:rFonts w:ascii="Segoe UI" w:hAnsi="Segoe UI"/>
      <w:b/>
    </w:rPr>
  </w:style>
  <w:style w:type="character" w:styleId="PlaceholderText">
    <w:name w:val="Placeholder Text"/>
    <w:basedOn w:val="DefaultParagraphFont"/>
    <w:uiPriority w:val="99"/>
    <w:semiHidden/>
    <w:rsid w:val="0070424F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17307D"/>
    <w:rPr>
      <w:rFonts w:ascii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10.xml"/><Relationship Id="rId10" Type="http://schemas.openxmlformats.org/officeDocument/2006/relationships/hyperlink" Target="mailto:judson.paiva@isptec.co.ao" TargetMode="External"/><Relationship Id="rId19" Type="http://schemas.openxmlformats.org/officeDocument/2006/relationships/footer" Target="footer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20230429@isptec.co.ao" TargetMode="Externa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footer" Target="footer9.xml"/><Relationship Id="rId30" Type="http://schemas.openxmlformats.org/officeDocument/2006/relationships/footer" Target="footer11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nuel\Documents\Custom%20Office%20Templates\Laborato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AC811D622F44319AC8CF138FC8A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F64BE-D6A6-4A34-8A7C-EE975716A7AE}"/>
      </w:docPartPr>
      <w:docPartBody>
        <w:p w:rsidR="00000000" w:rsidRDefault="00000000">
          <w:pPr>
            <w:pStyle w:val="ECAC811D622F44319AC8CF138FC8A5FC"/>
          </w:pPr>
          <w:r w:rsidRPr="00E17B7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D1"/>
    <w:rsid w:val="00563ED1"/>
    <w:rsid w:val="00F2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ECAC811D622F44319AC8CF138FC8A5FC">
    <w:name w:val="ECAC811D622F44319AC8CF138FC8A5FC"/>
  </w:style>
  <w:style w:type="paragraph" w:customStyle="1" w:styleId="F53D7A01BC9F4742A47C2FC940456436">
    <w:name w:val="F53D7A01BC9F4742A47C2FC9404564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5FAED-4764-4992-92F0-BE4F7106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Laboratorio.dotx</Template>
  <TotalTime>20</TotalTime>
  <Pages>12</Pages>
  <Words>471</Words>
  <Characters>2688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  <vt:variant>
        <vt:lpstr>Título</vt:lpstr>
      </vt:variant>
      <vt:variant>
        <vt:i4>1</vt:i4>
      </vt:variant>
    </vt:vector>
  </HeadingPairs>
  <TitlesOfParts>
    <vt:vector size="14" baseType="lpstr">
      <vt:lpstr>Laboratorio #00</vt:lpstr>
      <vt:lpstr>RESUMO</vt:lpstr>
      <vt:lpstr>LISTA DE FIGURAS</vt:lpstr>
      <vt:lpstr>SUMÁRIO</vt:lpstr>
      <vt:lpstr>INTRODUÇÃO</vt:lpstr>
      <vt:lpstr>OBJECTIVOS</vt:lpstr>
      <vt:lpstr>    Objectivo Geral</vt:lpstr>
      <vt:lpstr>    Objectivos Específicos</vt:lpstr>
      <vt:lpstr>FASES</vt:lpstr>
      <vt:lpstr>    FASE 1 — Configurar a Identidade no Git</vt:lpstr>
      <vt:lpstr>    FASE 2 — Configurar Chave SSH no Github</vt:lpstr>
      <vt:lpstr>    FASE 3 — Salvar o Primeiro Projecto no GitHub</vt:lpstr>
      <vt:lpstr>CONCLUSÃO</vt:lpstr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#03</dc:title>
  <dc:creator>Emanuel</dc:creator>
  <cp:lastModifiedBy>Emanuel dos Santos</cp:lastModifiedBy>
  <cp:revision>2</cp:revision>
  <cp:lastPrinted>2025-11-09T22:42:00Z</cp:lastPrinted>
  <dcterms:created xsi:type="dcterms:W3CDTF">2026-04-30T13:54:00Z</dcterms:created>
  <dcterms:modified xsi:type="dcterms:W3CDTF">2026-04-30T14:14:00Z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ephone number">
    <vt:lpwstr>+244933363523</vt:lpwstr>
  </property>
</Properties>
</file>